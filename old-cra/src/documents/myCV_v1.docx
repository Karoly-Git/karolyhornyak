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 w:themeColor="background1"/>
  <w:body>
    <w:p w14:paraId="11077838" w14:textId="1D976C32" w:rsidR="00457ADE" w:rsidRPr="002C4D08" w:rsidRDefault="007D20CD" w:rsidP="00A3726F">
      <w:pPr>
        <w:spacing w:before="120"/>
        <w:rPr>
          <w:color w:val="043D68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C40A8BD" wp14:editId="7509CC03">
            <wp:simplePos x="0" y="0"/>
            <wp:positionH relativeFrom="column">
              <wp:posOffset>4971110</wp:posOffset>
            </wp:positionH>
            <wp:positionV relativeFrom="paragraph">
              <wp:posOffset>-153670</wp:posOffset>
            </wp:positionV>
            <wp:extent cx="1852930" cy="1430655"/>
            <wp:effectExtent l="0" t="0" r="0" b="0"/>
            <wp:wrapNone/>
            <wp:docPr id="1480014264" name="Picture 1" descr="A person in a su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14264" name="Picture 1" descr="A person in a suit&#10;&#10;Description automatically generated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19" t="6400" r="15745" b="35658"/>
                    <a:stretch/>
                  </pic:blipFill>
                  <pic:spPr bwMode="auto">
                    <a:xfrm>
                      <a:off x="0" y="0"/>
                      <a:ext cx="1852930" cy="1430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1426" w:rsidRPr="002C4D08">
        <w:rPr>
          <w:noProof/>
          <w:color w:val="043D68"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1" locked="1" layoutInCell="1" allowOverlap="1" wp14:anchorId="46ADD44D" wp14:editId="06D7EBD1">
                <wp:simplePos x="0" y="0"/>
                <wp:positionH relativeFrom="page">
                  <wp:posOffset>4962525</wp:posOffset>
                </wp:positionH>
                <wp:positionV relativeFrom="paragraph">
                  <wp:posOffset>-460375</wp:posOffset>
                </wp:positionV>
                <wp:extent cx="2806700" cy="10058400"/>
                <wp:effectExtent l="0" t="0" r="0" b="0"/>
                <wp:wrapNone/>
                <wp:docPr id="182941553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6700" cy="10058400"/>
                        </a:xfrm>
                        <a:prstGeom prst="rect">
                          <a:avLst/>
                        </a:prstGeom>
                        <a:solidFill>
                          <a:srgbClr val="D3EBFD">
                            <a:alpha val="25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3462A4" id="Rectangle 1" o:spid="_x0000_s1026" alt="&quot;&quot;" style="position:absolute;margin-left:390.75pt;margin-top:-36.25pt;width:221pt;height:11in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" fillcolor="#d3ebfd" stroked="f" strokeweight="1pt">
                <v:fill opacity="16448f"/>
                <w10:wrap anchorx="page"/>
                <w10:anchorlock/>
              </v:rect>
            </w:pict>
          </mc:Fallback>
        </mc:AlternateContent>
      </w:r>
      <w:r w:rsidR="00270E16">
        <w:rPr>
          <w:color w:val="043D68"/>
        </w:rPr>
        <w:t>`</w: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390"/>
        <w:gridCol w:w="999"/>
        <w:gridCol w:w="3411"/>
      </w:tblGrid>
      <w:tr w:rsidR="00AB74C5" w:rsidRPr="00136B3E" w14:paraId="1CE0026B" w14:textId="77777777" w:rsidTr="00AA51F5">
        <w:trPr>
          <w:trHeight w:val="1620"/>
        </w:trPr>
        <w:tc>
          <w:tcPr>
            <w:tcW w:w="6390" w:type="dxa"/>
            <w:tcBorders>
              <w:bottom w:val="single" w:sz="4" w:space="0" w:color="043D68" w:themeColor="text2"/>
            </w:tcBorders>
          </w:tcPr>
          <w:p w14:paraId="669BB42A" w14:textId="39013443" w:rsidR="00AB74C5" w:rsidRPr="00E148FC" w:rsidRDefault="00E148FC" w:rsidP="00AB74C5">
            <w:pPr>
              <w:pStyle w:val="Title"/>
              <w:rPr>
                <w:lang w:val="en-GB"/>
              </w:rPr>
            </w:pPr>
            <w:r w:rsidRPr="00E148FC">
              <w:rPr>
                <w:lang w:val="en-GB"/>
              </w:rPr>
              <w:t>K</w:t>
            </w:r>
            <w:r>
              <w:rPr>
                <w:lang w:val="en-GB"/>
              </w:rPr>
              <w:t>aroly</w:t>
            </w:r>
            <w:r w:rsidR="00AB74C5" w:rsidRPr="00E148FC">
              <w:rPr>
                <w:lang w:val="en-GB"/>
              </w:rPr>
              <w:t xml:space="preserve"> </w:t>
            </w:r>
            <w:r w:rsidRPr="00E148FC">
              <w:rPr>
                <w:rStyle w:val="NotBold"/>
                <w:lang w:val="en-GB"/>
              </w:rPr>
              <w:t>Hornyak</w:t>
            </w:r>
          </w:p>
          <w:p w14:paraId="7E5B9575" w14:textId="7C3E2296" w:rsidR="00AB74C5" w:rsidRPr="00A3726F" w:rsidRDefault="00E148FC" w:rsidP="00AB74C5">
            <w:pPr>
              <w:pStyle w:val="Subtitle"/>
              <w:rPr>
                <w:lang w:val="de-DE"/>
              </w:rPr>
            </w:pPr>
            <w:r>
              <w:t>full-stack web developer</w:t>
            </w:r>
          </w:p>
        </w:tc>
        <w:tc>
          <w:tcPr>
            <w:tcW w:w="999" w:type="dxa"/>
          </w:tcPr>
          <w:p w14:paraId="1A81A06B" w14:textId="005612E8" w:rsidR="00AB74C5" w:rsidRPr="00A3726F" w:rsidRDefault="00AB74C5" w:rsidP="00084DEB">
            <w:pPr>
              <w:spacing w:before="360"/>
              <w:rPr>
                <w:color w:val="043D68"/>
                <w:lang w:val="de-DE"/>
              </w:rPr>
            </w:pPr>
          </w:p>
        </w:tc>
        <w:tc>
          <w:tcPr>
            <w:tcW w:w="3411" w:type="dxa"/>
          </w:tcPr>
          <w:p w14:paraId="79F3E689" w14:textId="59B42539" w:rsidR="00AB74C5" w:rsidRPr="00A3726F" w:rsidRDefault="00AB74C5" w:rsidP="007D20CD">
            <w:pPr>
              <w:jc w:val="right"/>
              <w:rPr>
                <w:color w:val="043D68"/>
                <w:szCs w:val="20"/>
                <w:lang w:val="de-DE"/>
              </w:rPr>
            </w:pPr>
          </w:p>
        </w:tc>
      </w:tr>
      <w:tr w:rsidR="00676B73" w:rsidRPr="002C4D08" w14:paraId="112212C5" w14:textId="77777777" w:rsidTr="00AA51F5">
        <w:trPr>
          <w:trHeight w:val="2340"/>
        </w:trPr>
        <w:tc>
          <w:tcPr>
            <w:tcW w:w="6390" w:type="dxa"/>
            <w:tcBorders>
              <w:top w:val="single" w:sz="4" w:space="0" w:color="043D68" w:themeColor="text2"/>
            </w:tcBorders>
          </w:tcPr>
          <w:p w14:paraId="58C98508" w14:textId="6A622214" w:rsidR="00676B73" w:rsidRPr="00A3726F" w:rsidRDefault="00676B73" w:rsidP="00AB74C5">
            <w:pPr>
              <w:pStyle w:val="Subtitle"/>
              <w:rPr>
                <w:lang w:val="de-DE"/>
              </w:rPr>
            </w:pPr>
          </w:p>
          <w:p w14:paraId="46016CA8" w14:textId="77777777" w:rsidR="00676B73" w:rsidRPr="002C4D08" w:rsidRDefault="00000000" w:rsidP="00AB74C5">
            <w:pPr>
              <w:pStyle w:val="Subtitle"/>
            </w:pPr>
            <w:sdt>
              <w:sdtPr>
                <w:id w:val="407497110"/>
                <w:placeholder>
                  <w:docPart w:val="697A18BC00254B3FB4334392186FB1C5"/>
                </w:placeholder>
                <w:temporary/>
                <w:showingPlcHdr/>
                <w15:appearance w15:val="hidden"/>
              </w:sdtPr>
              <w:sdtContent>
                <w:r w:rsidR="00676B73" w:rsidRPr="002C4D08">
                  <w:t>OBJECTIVE</w:t>
                </w:r>
              </w:sdtContent>
            </w:sdt>
          </w:p>
          <w:p w14:paraId="345A7B15" w14:textId="27515CC4" w:rsidR="00676B73" w:rsidRPr="002C4D08" w:rsidRDefault="002D54A0" w:rsidP="00270E16">
            <w:pPr>
              <w:rPr>
                <w:i/>
                <w:iCs/>
                <w:color w:val="043D68"/>
              </w:rPr>
            </w:pPr>
            <w:r>
              <w:t>S</w:t>
            </w:r>
            <w:r w:rsidRPr="002D54A0">
              <w:t>eeking a Full-Stack Web Developer position where I can leverage my comprehensive skills in both front-end and back-end technologies, alongside my dedication to creating high-quality, user-centric web solutions. I aim to contribute to a dynamic team by delivering innovative, responsive, and secure web applications that align with client needs and industry best practices.</w:t>
            </w:r>
          </w:p>
        </w:tc>
        <w:tc>
          <w:tcPr>
            <w:tcW w:w="999" w:type="dxa"/>
            <w:vMerge w:val="restart"/>
          </w:tcPr>
          <w:p w14:paraId="0E30A0AF" w14:textId="77777777" w:rsidR="00676B73" w:rsidRPr="002C4D08" w:rsidRDefault="00676B73" w:rsidP="00084DEB">
            <w:pPr>
              <w:spacing w:before="360"/>
              <w:rPr>
                <w:color w:val="043D68"/>
              </w:rPr>
            </w:pPr>
          </w:p>
        </w:tc>
        <w:tc>
          <w:tcPr>
            <w:tcW w:w="3411" w:type="dxa"/>
          </w:tcPr>
          <w:p w14:paraId="7A911B0F" w14:textId="77777777" w:rsidR="00676B73" w:rsidRDefault="00676B73" w:rsidP="00676B73">
            <w:pPr>
              <w:pStyle w:val="Subtitle"/>
            </w:pPr>
          </w:p>
          <w:p w14:paraId="2BC80536" w14:textId="77777777" w:rsidR="00676B73" w:rsidRDefault="00000000" w:rsidP="00676B73">
            <w:pPr>
              <w:pStyle w:val="Subtitle"/>
            </w:pPr>
            <w:sdt>
              <w:sdtPr>
                <w:id w:val="-1704474398"/>
                <w:placeholder>
                  <w:docPart w:val="5DC51CD3FF074E0AB592E4FA8731B2D6"/>
                </w:placeholder>
                <w:showingPlcHdr/>
                <w15:appearance w15:val="hidden"/>
              </w:sdtPr>
              <w:sdtContent>
                <w:r w:rsidR="00676B73" w:rsidRPr="001540E8">
                  <w:t>Contact</w:t>
                </w:r>
              </w:sdtContent>
            </w:sdt>
          </w:p>
          <w:p w14:paraId="337CBEB6" w14:textId="4FE4DEB6" w:rsidR="00676B73" w:rsidRPr="00E148FC" w:rsidRDefault="00182B24" w:rsidP="0099108A">
            <w:pPr>
              <w:pStyle w:val="Heading3"/>
              <w:rPr>
                <w:lang w:val="en-US"/>
              </w:rPr>
            </w:pPr>
            <w:r>
              <w:rPr>
                <w:lang w:val="en-US"/>
              </w:rPr>
              <w:t>karoly.webdev@gmail.com</w:t>
            </w:r>
          </w:p>
          <w:p w14:paraId="239678AB" w14:textId="66BDDDF6" w:rsidR="000F7DB5" w:rsidRPr="000811C9" w:rsidRDefault="008B68F0" w:rsidP="00C20B30">
            <w:pPr>
              <w:pStyle w:val="Heading3"/>
              <w:rPr>
                <w:lang w:val="en-US"/>
              </w:rPr>
            </w:pPr>
            <w:r w:rsidRPr="000811C9">
              <w:rPr>
                <w:lang w:val="en-US"/>
              </w:rPr>
              <w:t>+44 7 421 411 763</w:t>
            </w:r>
          </w:p>
          <w:p w14:paraId="6D0FC5BF" w14:textId="5DDC7636" w:rsidR="008B68F0" w:rsidRPr="000F7DB5" w:rsidRDefault="008B68F0" w:rsidP="000F7DB5"/>
        </w:tc>
      </w:tr>
      <w:tr w:rsidR="00676B73" w:rsidRPr="002C4D08" w14:paraId="2FE3332F" w14:textId="77777777" w:rsidTr="00351FDF">
        <w:trPr>
          <w:trHeight w:val="9792"/>
        </w:trPr>
        <w:tc>
          <w:tcPr>
            <w:tcW w:w="6390" w:type="dxa"/>
          </w:tcPr>
          <w:p w14:paraId="35F179CF" w14:textId="2A446815" w:rsidR="003F55E4" w:rsidRDefault="003F55E4" w:rsidP="00AA51F5">
            <w:pPr>
              <w:pStyle w:val="Subtitle"/>
            </w:pPr>
          </w:p>
          <w:p w14:paraId="49BF6DD2" w14:textId="2FC1B961" w:rsidR="00AA51F5" w:rsidRPr="00020BEB" w:rsidRDefault="00000000" w:rsidP="00AA51F5">
            <w:pPr>
              <w:pStyle w:val="Subtitle"/>
            </w:pPr>
            <w:sdt>
              <w:sdtPr>
                <w:id w:val="1696962928"/>
                <w:placeholder>
                  <w:docPart w:val="9F715BD125844FAC983FB8C9CB8BE6FA"/>
                </w:placeholder>
                <w:temporary/>
                <w:showingPlcHdr/>
                <w15:appearance w15:val="hidden"/>
              </w:sdtPr>
              <w:sdtContent>
                <w:r w:rsidR="00AA51F5" w:rsidRPr="00CF2BE7">
                  <w:t>Experience</w:t>
                </w:r>
              </w:sdtContent>
            </w:sdt>
          </w:p>
          <w:p w14:paraId="4FE4DFBD" w14:textId="55D8554D" w:rsidR="00AA51F5" w:rsidRDefault="00D34D5C" w:rsidP="00AA51F5">
            <w:r w:rsidRPr="00D34D5C">
              <w:t>As a passionate Web Developer, I have gained extensive experience in overseeing the entire process of creating websites to fulfill client requirements.</w:t>
            </w:r>
          </w:p>
          <w:p w14:paraId="14EA430E" w14:textId="77777777" w:rsidR="00D34D5C" w:rsidRPr="00AA51F5" w:rsidRDefault="00D34D5C" w:rsidP="00AA51F5"/>
          <w:p w14:paraId="1A683652" w14:textId="0AFA4547" w:rsidR="00AA51F5" w:rsidRPr="00A3726F" w:rsidRDefault="00865059" w:rsidP="00A3726F">
            <w:pPr>
              <w:pStyle w:val="Heading1"/>
            </w:pPr>
            <w:r w:rsidRPr="00865059">
              <w:t>Client Consultation and Project Planning</w:t>
            </w:r>
          </w:p>
          <w:p w14:paraId="15B69F53" w14:textId="0788B855" w:rsidR="00865059" w:rsidRDefault="00C06EC2" w:rsidP="00865059">
            <w:r w:rsidRPr="00C06EC2">
              <w:t>Conduct</w:t>
            </w:r>
            <w:r w:rsidR="001B7DF9">
              <w:t>ed</w:t>
            </w:r>
            <w:r w:rsidRPr="00C06EC2">
              <w:t xml:space="preserve"> detailed client interviews to map out requirements and goals, handle</w:t>
            </w:r>
            <w:r w:rsidR="001B7DF9">
              <w:t>d</w:t>
            </w:r>
            <w:r w:rsidRPr="00C06EC2">
              <w:t xml:space="preserve"> domain registration and web storage, and manage</w:t>
            </w:r>
            <w:r w:rsidR="001B7DF9">
              <w:t>d</w:t>
            </w:r>
            <w:r w:rsidRPr="00C06EC2">
              <w:t xml:space="preserve"> hosting services to ensure seamless website performance.</w:t>
            </w:r>
          </w:p>
          <w:p w14:paraId="4FD6BD00" w14:textId="77777777" w:rsidR="00C06EC2" w:rsidRDefault="00C06EC2" w:rsidP="00865059">
            <w:pPr>
              <w:rPr>
                <w:lang w:val="en-GB"/>
              </w:rPr>
            </w:pPr>
          </w:p>
          <w:p w14:paraId="1C45C719" w14:textId="77777777" w:rsidR="00865059" w:rsidRPr="00A3726F" w:rsidRDefault="00865059" w:rsidP="00865059">
            <w:pPr>
              <w:pStyle w:val="Heading1"/>
            </w:pPr>
            <w:r w:rsidRPr="00865059">
              <w:t>Full-Stack Development and UI/UX Design</w:t>
            </w:r>
          </w:p>
          <w:p w14:paraId="3BF3BFA8" w14:textId="5E08A722" w:rsidR="00865059" w:rsidRPr="00865059" w:rsidRDefault="00865059" w:rsidP="00865059">
            <w:pPr>
              <w:spacing w:after="60"/>
              <w:rPr>
                <w:lang w:val="en-GB"/>
              </w:rPr>
            </w:pPr>
            <w:r w:rsidRPr="00865059">
              <w:rPr>
                <w:lang w:val="en-GB"/>
              </w:rPr>
              <w:t>Work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on both frontend and backend programming, developing and implementing responsive website layouts that are visually appealing and highly functional.</w:t>
            </w:r>
          </w:p>
          <w:p w14:paraId="110C6501" w14:textId="6BE30F3D" w:rsidR="00865059" w:rsidRPr="00865059" w:rsidRDefault="00865059" w:rsidP="00865059">
            <w:pPr>
              <w:spacing w:after="60"/>
              <w:rPr>
                <w:lang w:val="en-GB"/>
              </w:rPr>
            </w:pPr>
            <w:r w:rsidRPr="00865059">
              <w:rPr>
                <w:lang w:val="en-GB"/>
              </w:rPr>
              <w:t>Design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user interfaces with a keen eye for detail and user experience, ensuring websites are easy to navigate and engage with.</w:t>
            </w:r>
          </w:p>
          <w:p w14:paraId="238B8A18" w14:textId="00CC7C9E" w:rsidR="00865059" w:rsidRPr="00865059" w:rsidRDefault="00865059" w:rsidP="00865059">
            <w:pPr>
              <w:rPr>
                <w:lang w:val="en-GB"/>
              </w:rPr>
            </w:pPr>
            <w:r w:rsidRPr="00865059">
              <w:rPr>
                <w:lang w:val="en-GB"/>
              </w:rPr>
              <w:t>Integrate</w:t>
            </w:r>
            <w:r w:rsidR="001B7DF9">
              <w:rPr>
                <w:lang w:val="en-GB"/>
              </w:rPr>
              <w:t>d</w:t>
            </w:r>
            <w:r w:rsidRPr="00865059">
              <w:rPr>
                <w:lang w:val="en-GB"/>
              </w:rPr>
              <w:t xml:space="preserve"> APIs and third-party services to enhance functionality.</w:t>
            </w:r>
          </w:p>
          <w:p w14:paraId="3B3D6D12" w14:textId="796E22AA" w:rsidR="00865059" w:rsidRDefault="00865059" w:rsidP="00865059">
            <w:pPr>
              <w:rPr>
                <w:lang w:val="en-GB"/>
              </w:rPr>
            </w:pPr>
            <w:r w:rsidRPr="00865059">
              <w:rPr>
                <w:lang w:val="en-GB"/>
              </w:rPr>
              <w:t>Develop</w:t>
            </w:r>
            <w:r w:rsidR="001B7DF9">
              <w:rPr>
                <w:lang w:val="en-GB"/>
              </w:rPr>
              <w:t>ed</w:t>
            </w:r>
            <w:r w:rsidRPr="00865059">
              <w:rPr>
                <w:lang w:val="en-GB"/>
              </w:rPr>
              <w:t xml:space="preserve"> custom web applications tailored to client specifications using modern frameworks like React and Node.js.</w:t>
            </w:r>
          </w:p>
          <w:p w14:paraId="3E8E27C7" w14:textId="77777777" w:rsidR="00865059" w:rsidRDefault="00865059" w:rsidP="00865059">
            <w:pPr>
              <w:rPr>
                <w:lang w:val="en-GB"/>
              </w:rPr>
            </w:pPr>
          </w:p>
          <w:p w14:paraId="20970BC4" w14:textId="7FF88F23" w:rsidR="00C06EC2" w:rsidRPr="00A3726F" w:rsidRDefault="00C06EC2" w:rsidP="00C06EC2">
            <w:pPr>
              <w:pStyle w:val="Heading1"/>
            </w:pPr>
            <w:r w:rsidRPr="00C06EC2">
              <w:t>Maintenance</w:t>
            </w:r>
            <w:r w:rsidR="0037295F">
              <w:t xml:space="preserve"> </w:t>
            </w:r>
            <w:r w:rsidRPr="00C06EC2">
              <w:t>and Support</w:t>
            </w:r>
          </w:p>
          <w:p w14:paraId="782D4277" w14:textId="346662A9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Perform</w:t>
            </w:r>
            <w:r w:rsidR="001B7DF9">
              <w:rPr>
                <w:lang w:val="en-GB"/>
              </w:rPr>
              <w:t>ed</w:t>
            </w:r>
            <w:r w:rsidRPr="00C06EC2">
              <w:rPr>
                <w:lang w:val="en-GB"/>
              </w:rPr>
              <w:t xml:space="preserve"> regular updates and maintenance to keep sites running smoothly.</w:t>
            </w:r>
          </w:p>
          <w:p w14:paraId="7B5BC204" w14:textId="56E3CC41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Provide</w:t>
            </w:r>
            <w:r w:rsidR="001B7DF9">
              <w:rPr>
                <w:lang w:val="en-GB"/>
              </w:rPr>
              <w:t>d</w:t>
            </w:r>
            <w:r w:rsidRPr="00C06EC2">
              <w:rPr>
                <w:lang w:val="en-GB"/>
              </w:rPr>
              <w:t xml:space="preserve"> technical support and troubleshooting, addressing any issues promptly.</w:t>
            </w:r>
          </w:p>
          <w:p w14:paraId="0A2F1E26" w14:textId="7C1FB1CD" w:rsidR="00C06EC2" w:rsidRPr="00C06EC2" w:rsidRDefault="00C06EC2" w:rsidP="00C06EC2">
            <w:pPr>
              <w:spacing w:after="60"/>
              <w:rPr>
                <w:lang w:val="en-GB"/>
              </w:rPr>
            </w:pPr>
            <w:r w:rsidRPr="00C06EC2">
              <w:rPr>
                <w:lang w:val="en-GB"/>
              </w:rPr>
              <w:t>Utilize</w:t>
            </w:r>
            <w:r w:rsidR="001B7DF9">
              <w:rPr>
                <w:lang w:val="en-GB"/>
              </w:rPr>
              <w:t>d</w:t>
            </w:r>
            <w:r w:rsidRPr="00C06EC2">
              <w:rPr>
                <w:lang w:val="en-GB"/>
              </w:rPr>
              <w:t xml:space="preserve"> version control systems like Git for efficient project management and collaboration.</w:t>
            </w:r>
          </w:p>
          <w:p w14:paraId="70B90593" w14:textId="5FB3FD5B" w:rsidR="00865059" w:rsidRPr="00C06EC2" w:rsidRDefault="00C06EC2" w:rsidP="00865059">
            <w:pPr>
              <w:rPr>
                <w:lang w:val="en-GB"/>
              </w:rPr>
            </w:pPr>
            <w:r w:rsidRPr="00C06EC2">
              <w:rPr>
                <w:lang w:val="en-GB"/>
              </w:rPr>
              <w:t>Stay</w:t>
            </w:r>
            <w:r w:rsidR="001B7DF9">
              <w:rPr>
                <w:lang w:val="en-GB"/>
              </w:rPr>
              <w:t>ed</w:t>
            </w:r>
            <w:r w:rsidRPr="00C06EC2">
              <w:rPr>
                <w:lang w:val="en-GB"/>
              </w:rPr>
              <w:t xml:space="preserve"> updated with the latest industry trends and technologies to continuously improve development practices.</w:t>
            </w:r>
          </w:p>
        </w:tc>
        <w:tc>
          <w:tcPr>
            <w:tcW w:w="999" w:type="dxa"/>
            <w:vMerge/>
          </w:tcPr>
          <w:p w14:paraId="0517C67A" w14:textId="77777777" w:rsidR="00676B73" w:rsidRPr="002C4D08" w:rsidRDefault="00676B73" w:rsidP="00084DEB">
            <w:pPr>
              <w:rPr>
                <w:color w:val="043D68"/>
              </w:rPr>
            </w:pPr>
          </w:p>
        </w:tc>
        <w:tc>
          <w:tcPr>
            <w:tcW w:w="3411" w:type="dxa"/>
          </w:tcPr>
          <w:p w14:paraId="3D3AE405" w14:textId="1E16C22E" w:rsidR="008B68F0" w:rsidRDefault="00C20B30" w:rsidP="008B68F0">
            <w:pPr>
              <w:pStyle w:val="Subtitle"/>
            </w:pPr>
            <w:r>
              <w:t>Links</w:t>
            </w:r>
          </w:p>
          <w:p w14:paraId="0BFD6827" w14:textId="16023968" w:rsidR="000811C9" w:rsidRDefault="00C20B30" w:rsidP="00C20B30">
            <w:pPr>
              <w:pStyle w:val="Subtitle"/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</w:pPr>
            <w:hyperlink r:id="rId12" w:history="1">
              <w:r w:rsidRPr="00C20B30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 xml:space="preserve">My </w:t>
              </w:r>
              <w:r w:rsidR="00717B2E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P</w:t>
              </w:r>
              <w:r w:rsidRPr="00C20B30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ortfolio</w:t>
              </w:r>
            </w:hyperlink>
          </w:p>
          <w:p w14:paraId="547B4482" w14:textId="139145EF" w:rsidR="007C1C7B" w:rsidRDefault="00C20B30" w:rsidP="00C20B30">
            <w:pPr>
              <w:pStyle w:val="Subtitle"/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</w:pPr>
            <w:hyperlink r:id="rId13" w:history="1">
              <w:r w:rsidRPr="00C20B30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My GitHub</w:t>
              </w:r>
            </w:hyperlink>
          </w:p>
          <w:p w14:paraId="6709EB30" w14:textId="07BC9F63" w:rsidR="00C20B30" w:rsidRPr="003F55E4" w:rsidRDefault="007C1C7B" w:rsidP="00C20B30">
            <w:pPr>
              <w:pStyle w:val="Subtitle"/>
              <w:rPr>
                <w:rFonts w:eastAsiaTheme="minorHAnsi"/>
                <w:b w:val="0"/>
                <w:caps w:val="0"/>
                <w:spacing w:val="0"/>
                <w:sz w:val="20"/>
                <w:szCs w:val="24"/>
              </w:rPr>
            </w:pPr>
            <w:hyperlink r:id="rId14" w:history="1">
              <w:r w:rsidRPr="007C1C7B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 xml:space="preserve">My </w:t>
              </w:r>
              <w:r w:rsidR="001A2507" w:rsidRPr="007C1C7B">
                <w:rPr>
                  <w:rStyle w:val="Hyperlink"/>
                  <w:rFonts w:eastAsiaTheme="minorHAnsi"/>
                  <w:b w:val="0"/>
                  <w:caps w:val="0"/>
                  <w:spacing w:val="0"/>
                  <w:sz w:val="20"/>
                  <w:szCs w:val="24"/>
                </w:rPr>
                <w:t>LinkedIn</w:t>
              </w:r>
            </w:hyperlink>
          </w:p>
          <w:p w14:paraId="7320210B" w14:textId="77777777" w:rsidR="001B32A6" w:rsidRDefault="001B32A6" w:rsidP="003F55E4"/>
          <w:p w14:paraId="018E68BE" w14:textId="77777777" w:rsidR="00C20B30" w:rsidRDefault="00C20B30" w:rsidP="003F55E4"/>
          <w:p w14:paraId="16EE37C2" w14:textId="77777777" w:rsidR="00351FDF" w:rsidRPr="00351FDF" w:rsidRDefault="00000000" w:rsidP="00351FDF">
            <w:pPr>
              <w:pStyle w:val="Subtitle"/>
            </w:pPr>
            <w:sdt>
              <w:sdtPr>
                <w:id w:val="-1334530411"/>
                <w:placeholder>
                  <w:docPart w:val="D1AF5BF3FE7345D482B51E20CDB72C30"/>
                </w:placeholder>
                <w:temporary/>
                <w:showingPlcHdr/>
                <w15:appearance w15:val="hidden"/>
              </w:sdtPr>
              <w:sdtContent>
                <w:r w:rsidR="00351FDF" w:rsidRPr="00351FDF">
                  <w:t>EDUCATION</w:t>
                </w:r>
              </w:sdtContent>
            </w:sdt>
          </w:p>
          <w:p w14:paraId="13D07A43" w14:textId="77777777" w:rsidR="002D54A0" w:rsidRDefault="002D54A0" w:rsidP="00136B3E">
            <w:r w:rsidRPr="002D54A0">
              <w:t>IT CAREER SWITCH</w:t>
            </w:r>
          </w:p>
          <w:p w14:paraId="2F0F04AD" w14:textId="5FF34CA7" w:rsidR="004C3EF8" w:rsidRPr="00351FDF" w:rsidRDefault="004C3EF8" w:rsidP="00136B3E">
            <w:r>
              <w:t>2023-24</w:t>
            </w:r>
          </w:p>
          <w:p w14:paraId="3EFCECFB" w14:textId="201EC428" w:rsidR="00351FDF" w:rsidRDefault="00D60156" w:rsidP="00A3726F">
            <w:pPr>
              <w:rPr>
                <w:lang w:val="en-GB"/>
              </w:rPr>
            </w:pPr>
            <w:r w:rsidRPr="00D60156">
              <w:rPr>
                <w:lang w:val="en-GB"/>
              </w:rPr>
              <w:t>Full-S</w:t>
            </w:r>
            <w:r>
              <w:rPr>
                <w:lang w:val="en-GB"/>
              </w:rPr>
              <w:t>tack Web Developer</w:t>
            </w:r>
            <w:r w:rsidR="00CB3586">
              <w:rPr>
                <w:lang w:val="en-GB"/>
              </w:rPr>
              <w:br/>
            </w:r>
          </w:p>
          <w:p w14:paraId="65AEE366" w14:textId="2643C09E" w:rsidR="00CB3586" w:rsidRPr="00D60156" w:rsidRDefault="002D54A0" w:rsidP="00A3726F">
            <w:pPr>
              <w:rPr>
                <w:lang w:val="en-GB"/>
              </w:rPr>
            </w:pPr>
            <w:r w:rsidRPr="002D54A0">
              <w:t>PROGRAMOZASKARRIER</w:t>
            </w:r>
            <w:r>
              <w:t>.HU</w:t>
            </w:r>
          </w:p>
          <w:p w14:paraId="081C308E" w14:textId="05E6A845" w:rsidR="00676B73" w:rsidRDefault="002D54A0" w:rsidP="00351FDF">
            <w:r>
              <w:t>2020-21</w:t>
            </w:r>
          </w:p>
          <w:p w14:paraId="24CD3143" w14:textId="2F621BEE" w:rsidR="002D54A0" w:rsidRDefault="002D54A0" w:rsidP="00351FDF">
            <w:r>
              <w:t>Web Developer</w:t>
            </w:r>
          </w:p>
          <w:p w14:paraId="764FAA4C" w14:textId="77777777" w:rsidR="00C20B30" w:rsidRDefault="00C20B30" w:rsidP="00351FDF"/>
          <w:p w14:paraId="24B17C28" w14:textId="295758CD" w:rsidR="00C20B30" w:rsidRPr="00D60156" w:rsidRDefault="00C20B30" w:rsidP="00C20B30">
            <w:pPr>
              <w:rPr>
                <w:lang w:val="en-GB"/>
              </w:rPr>
            </w:pPr>
            <w:r>
              <w:t>UNIVERSITY OF SZEGED</w:t>
            </w:r>
          </w:p>
          <w:p w14:paraId="47F4DA7B" w14:textId="535F5193" w:rsidR="00C20B30" w:rsidRDefault="00C20B30" w:rsidP="00C20B30">
            <w:r>
              <w:t>2000-2003</w:t>
            </w:r>
          </w:p>
          <w:p w14:paraId="1E1B9F0D" w14:textId="14B39361" w:rsidR="00C20B30" w:rsidRPr="00E91344" w:rsidRDefault="00C20B30" w:rsidP="00C20B30">
            <w:r>
              <w:t>Mechanical Engineer BSc</w:t>
            </w:r>
          </w:p>
          <w:p w14:paraId="7E0A6430" w14:textId="77777777" w:rsidR="00351FDF" w:rsidRDefault="00351FDF" w:rsidP="00351FDF"/>
          <w:p w14:paraId="075779A5" w14:textId="77777777" w:rsidR="00C20B30" w:rsidRDefault="00C20B30" w:rsidP="00351FDF"/>
          <w:p w14:paraId="6FB29406" w14:textId="5F48591B" w:rsidR="00351FDF" w:rsidRPr="00C822BF" w:rsidRDefault="008B68F0" w:rsidP="00351FDF">
            <w:pPr>
              <w:pStyle w:val="Subtitle"/>
            </w:pPr>
            <w:r>
              <w:t>stack</w:t>
            </w:r>
          </w:p>
          <w:p w14:paraId="73D7D997" w14:textId="44E37670" w:rsidR="00351FDF" w:rsidRPr="00E148FC" w:rsidRDefault="008B68F0" w:rsidP="00A3726F">
            <w:pPr>
              <w:pStyle w:val="Heading3"/>
              <w:rPr>
                <w:lang w:val="en-GB"/>
              </w:rPr>
            </w:pPr>
            <w:r>
              <w:rPr>
                <w:b/>
                <w:bCs/>
                <w:lang w:val="en-US"/>
              </w:rPr>
              <w:t>Fr</w:t>
            </w:r>
            <w:r w:rsidRPr="008B68F0">
              <w:rPr>
                <w:b/>
                <w:bCs/>
                <w:lang w:val="en-US"/>
              </w:rPr>
              <w:t>ontend:</w:t>
            </w:r>
            <w:r>
              <w:rPr>
                <w:b/>
                <w:bCs/>
                <w:lang w:val="en-US"/>
              </w:rPr>
              <w:t xml:space="preserve"> </w:t>
            </w:r>
            <w:r w:rsidRPr="008B68F0">
              <w:rPr>
                <w:lang w:val="en-US"/>
              </w:rPr>
              <w:t>HTML, CSS,</w:t>
            </w:r>
            <w:r>
              <w:rPr>
                <w:lang w:val="en-US"/>
              </w:rPr>
              <w:t xml:space="preserve"> Sass,</w:t>
            </w:r>
            <w:r w:rsidRPr="008B68F0">
              <w:rPr>
                <w:lang w:val="en-US"/>
              </w:rPr>
              <w:t xml:space="preserve"> JavaScript, React.js</w:t>
            </w:r>
          </w:p>
          <w:p w14:paraId="3AC3687F" w14:textId="6B728668" w:rsidR="00351FDF" w:rsidRPr="00E148FC" w:rsidRDefault="008B68F0" w:rsidP="00A3726F">
            <w:pPr>
              <w:pStyle w:val="Heading3"/>
              <w:rPr>
                <w:lang w:val="en-GB"/>
              </w:rPr>
            </w:pPr>
            <w:r w:rsidRPr="008B68F0">
              <w:rPr>
                <w:b/>
                <w:bCs/>
                <w:lang w:val="en-US"/>
              </w:rPr>
              <w:t>Backend:</w:t>
            </w:r>
            <w:r>
              <w:rPr>
                <w:b/>
                <w:bCs/>
                <w:lang w:val="en-US"/>
              </w:rPr>
              <w:t xml:space="preserve"> </w:t>
            </w:r>
            <w:r w:rsidRPr="008B68F0">
              <w:rPr>
                <w:lang w:val="en-US"/>
              </w:rPr>
              <w:t>Node.js, Express.js</w:t>
            </w:r>
            <w:r>
              <w:rPr>
                <w:lang w:val="en-US"/>
              </w:rPr>
              <w:t>, PHP, Python</w:t>
            </w:r>
          </w:p>
          <w:p w14:paraId="35240D11" w14:textId="14AEC1C4" w:rsidR="00351FDF" w:rsidRDefault="008B68F0" w:rsidP="008B68F0">
            <w:pPr>
              <w:pStyle w:val="Heading3"/>
              <w:rPr>
                <w:lang w:val="en-US"/>
              </w:rPr>
            </w:pPr>
            <w:r w:rsidRPr="008B68F0">
              <w:rPr>
                <w:b/>
                <w:bCs/>
                <w:lang w:val="en-US"/>
              </w:rPr>
              <w:t>Database:</w:t>
            </w:r>
            <w:r>
              <w:rPr>
                <w:b/>
                <w:bCs/>
                <w:lang w:val="en-US"/>
              </w:rPr>
              <w:t xml:space="preserve"> </w:t>
            </w:r>
            <w:r>
              <w:rPr>
                <w:lang w:val="en-US"/>
              </w:rPr>
              <w:t xml:space="preserve">MySQL, </w:t>
            </w:r>
            <w:hyperlink r:id="rId15" w:history="1">
              <w:r w:rsidRPr="008B68F0">
                <w:rPr>
                  <w:lang w:val="en-US"/>
                </w:rPr>
                <w:t>PostgreSQL</w:t>
              </w:r>
            </w:hyperlink>
            <w:r>
              <w:rPr>
                <w:lang w:val="en-US"/>
              </w:rPr>
              <w:t xml:space="preserve">, </w:t>
            </w:r>
            <w:r w:rsidRPr="008B68F0">
              <w:rPr>
                <w:lang w:val="en-US"/>
              </w:rPr>
              <w:t>MongoDB</w:t>
            </w:r>
          </w:p>
          <w:p w14:paraId="758CA6AD" w14:textId="78D0D7C0" w:rsidR="008B68F0" w:rsidRPr="008B68F0" w:rsidRDefault="008B68F0" w:rsidP="008B68F0">
            <w:pPr>
              <w:rPr>
                <w:lang w:val="en-GB"/>
              </w:rPr>
            </w:pPr>
            <w:r w:rsidRPr="008B68F0">
              <w:rPr>
                <w:b/>
                <w:bCs/>
              </w:rPr>
              <w:t>Version Control:</w:t>
            </w:r>
            <w:r>
              <w:rPr>
                <w:b/>
                <w:bCs/>
              </w:rPr>
              <w:t xml:space="preserve"> </w:t>
            </w:r>
            <w:r w:rsidRPr="008B68F0">
              <w:t>Git</w:t>
            </w:r>
            <w:r>
              <w:t>, GitHub</w:t>
            </w:r>
          </w:p>
        </w:tc>
      </w:tr>
    </w:tbl>
    <w:p w14:paraId="3A2F6120" w14:textId="77777777" w:rsidR="00871DB8" w:rsidRDefault="00871DB8" w:rsidP="00D34D5C">
      <w:pPr>
        <w:rPr>
          <w:color w:val="043D68"/>
        </w:rPr>
      </w:pPr>
    </w:p>
    <w:p w14:paraId="795D00EB" w14:textId="44B439B6" w:rsidR="00C145A2" w:rsidRPr="00C145A2" w:rsidRDefault="00C145A2" w:rsidP="000811C9">
      <w:pPr>
        <w:ind w:left="284"/>
        <w:jc w:val="center"/>
        <w:rPr>
          <w:b/>
          <w:bCs/>
          <w:caps/>
          <w:spacing w:val="20"/>
        </w:rPr>
      </w:pPr>
      <w:r w:rsidRPr="00C145A2">
        <w:rPr>
          <w:b/>
          <w:bCs/>
          <w:caps/>
          <w:spacing w:val="20"/>
        </w:rPr>
        <w:lastRenderedPageBreak/>
        <w:t>Full Work Experience History</w:t>
      </w:r>
    </w:p>
    <w:p w14:paraId="187F4103" w14:textId="77777777" w:rsidR="00C145A2" w:rsidRDefault="00C145A2" w:rsidP="00A837C4">
      <w:pPr>
        <w:ind w:left="284"/>
        <w:rPr>
          <w:b/>
          <w:bCs/>
          <w:color w:val="043D68"/>
          <w:lang w:val="en-GB"/>
        </w:rPr>
      </w:pPr>
    </w:p>
    <w:p w14:paraId="10D511F6" w14:textId="7FF942A9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Production Supervisor</w:t>
      </w:r>
    </w:p>
    <w:p w14:paraId="22C59DD8" w14:textId="1A4794E3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Cory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="0025213C" w:rsidRPr="00736A39">
        <w:rPr>
          <w:b/>
          <w:bCs/>
          <w:color w:val="043D68"/>
          <w:lang w:val="en-GB"/>
        </w:rPr>
        <w:t>London</w:t>
      </w:r>
    </w:p>
    <w:p w14:paraId="791FAF6D" w14:textId="093F83DD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2018</w:t>
      </w:r>
      <w:r w:rsidR="0025213C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Present</w:t>
      </w:r>
    </w:p>
    <w:p w14:paraId="6FB646C6" w14:textId="3C4017FC" w:rsidR="00124D3C" w:rsidRPr="00124D3C" w:rsidRDefault="00124D3C" w:rsidP="000811C9">
      <w:pPr>
        <w:spacing w:before="120" w:after="60"/>
        <w:ind w:left="284" w:right="28"/>
        <w:rPr>
          <w:color w:val="043D68"/>
          <w:lang w:val="en-GB"/>
        </w:rPr>
      </w:pPr>
      <w:r w:rsidRPr="00124D3C">
        <w:rPr>
          <w:color w:val="043D68"/>
          <w:lang w:val="en-GB"/>
        </w:rPr>
        <w:t xml:space="preserve">Health </w:t>
      </w:r>
      <w:r>
        <w:rPr>
          <w:color w:val="043D68"/>
          <w:lang w:val="en-GB"/>
        </w:rPr>
        <w:t xml:space="preserve">and </w:t>
      </w:r>
      <w:r w:rsidRPr="00124D3C">
        <w:rPr>
          <w:color w:val="043D68"/>
          <w:lang w:val="en-GB"/>
        </w:rPr>
        <w:t>Safety Compliance</w:t>
      </w:r>
      <w:r w:rsidR="000811C9">
        <w:rPr>
          <w:color w:val="043D68"/>
          <w:lang w:val="en-GB"/>
        </w:rPr>
        <w:t xml:space="preserve">, </w:t>
      </w:r>
      <w:r w:rsidRPr="00124D3C">
        <w:rPr>
          <w:color w:val="043D68"/>
          <w:lang w:val="en-GB"/>
        </w:rPr>
        <w:t>Staff Management</w:t>
      </w:r>
      <w:r w:rsidR="000811C9">
        <w:rPr>
          <w:color w:val="043D68"/>
          <w:lang w:val="en-GB"/>
        </w:rPr>
        <w:t xml:space="preserve">, </w:t>
      </w:r>
      <w:r w:rsidRPr="00124D3C">
        <w:rPr>
          <w:color w:val="043D68"/>
          <w:lang w:val="en-GB"/>
        </w:rPr>
        <w:t>Processing Plant Operations</w:t>
      </w:r>
      <w:r w:rsidR="000811C9">
        <w:rPr>
          <w:color w:val="043D68"/>
          <w:lang w:val="en-GB"/>
        </w:rPr>
        <w:t xml:space="preserve">, </w:t>
      </w:r>
      <w:r w:rsidRPr="00124D3C">
        <w:rPr>
          <w:color w:val="043D68"/>
          <w:lang w:val="en-GB"/>
        </w:rPr>
        <w:t>Quality Monitoring</w:t>
      </w:r>
      <w:r w:rsidR="000811C9">
        <w:rPr>
          <w:color w:val="043D68"/>
          <w:lang w:val="en-GB"/>
        </w:rPr>
        <w:t xml:space="preserve">, </w:t>
      </w:r>
      <w:r w:rsidRPr="00124D3C">
        <w:rPr>
          <w:color w:val="043D68"/>
          <w:lang w:val="en-GB"/>
        </w:rPr>
        <w:t>Contractor Management</w:t>
      </w:r>
      <w:r w:rsidR="000811C9">
        <w:rPr>
          <w:color w:val="043D68"/>
          <w:lang w:val="en-GB"/>
        </w:rPr>
        <w:t xml:space="preserve">, </w:t>
      </w:r>
      <w:r w:rsidRPr="00124D3C">
        <w:rPr>
          <w:color w:val="043D68"/>
          <w:lang w:val="en-GB"/>
        </w:rPr>
        <w:t>Regular Inspections</w:t>
      </w:r>
    </w:p>
    <w:p w14:paraId="00D121D3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496A1081" w14:textId="77777777" w:rsidR="000811C9" w:rsidRDefault="000811C9" w:rsidP="00A837C4">
      <w:pPr>
        <w:ind w:left="284"/>
        <w:rPr>
          <w:b/>
          <w:bCs/>
          <w:color w:val="043D68"/>
          <w:lang w:val="en-GB"/>
        </w:rPr>
      </w:pPr>
    </w:p>
    <w:p w14:paraId="46024F92" w14:textId="4D20DD28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Barista</w:t>
      </w:r>
    </w:p>
    <w:p w14:paraId="3F5504C6" w14:textId="70E0C6C2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D&amp;D</w:t>
      </w:r>
      <w:r w:rsidR="001E0685">
        <w:rPr>
          <w:b/>
          <w:bCs/>
          <w:color w:val="043D68"/>
          <w:lang w:val="en-GB"/>
        </w:rPr>
        <w:t xml:space="preserve"> -</w:t>
      </w:r>
      <w:r w:rsidRPr="00736A39">
        <w:rPr>
          <w:b/>
          <w:bCs/>
          <w:color w:val="043D68"/>
          <w:lang w:val="en-GB"/>
        </w:rPr>
        <w:t xml:space="preserve"> London</w:t>
      </w:r>
    </w:p>
    <w:p w14:paraId="61B369C1" w14:textId="418ABDB3" w:rsid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Jun 2015 - Nov 2018</w:t>
      </w:r>
    </w:p>
    <w:p w14:paraId="4E726FBC" w14:textId="2B3C1D63" w:rsidR="00124D3C" w:rsidRDefault="00736A39" w:rsidP="000811C9">
      <w:pPr>
        <w:spacing w:before="120" w:after="60"/>
        <w:ind w:left="284" w:right="28"/>
        <w:rPr>
          <w:b/>
          <w:bCs/>
          <w:color w:val="043D68"/>
          <w:lang w:val="en-GB"/>
        </w:rPr>
      </w:pPr>
      <w:r w:rsidRPr="00736A39">
        <w:rPr>
          <w:color w:val="043D68"/>
          <w:lang w:val="en-GB"/>
        </w:rPr>
        <w:t>Career Transition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Language Development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International Team Experience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Skill Enhancement</w:t>
      </w:r>
    </w:p>
    <w:p w14:paraId="7DF82069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2D0C54E0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6922C216" w14:textId="33004964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Head of Sales Departmen</w:t>
      </w:r>
      <w:r w:rsidR="00CF38C9" w:rsidRPr="00A837C4">
        <w:rPr>
          <w:b/>
          <w:bCs/>
          <w:color w:val="043D68"/>
          <w:lang w:val="en-GB"/>
        </w:rPr>
        <w:t>t</w:t>
      </w:r>
    </w:p>
    <w:p w14:paraId="757CB555" w14:textId="633991EF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FKF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Budapest</w:t>
      </w:r>
      <w:r w:rsidR="00C17939" w:rsidRPr="00A837C4">
        <w:rPr>
          <w:b/>
          <w:bCs/>
          <w:color w:val="043D68"/>
          <w:lang w:val="en-GB"/>
        </w:rPr>
        <w:t>, Hungary</w:t>
      </w:r>
    </w:p>
    <w:p w14:paraId="36730D92" w14:textId="58516762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Feb 2014 - May 2015</w:t>
      </w:r>
    </w:p>
    <w:p w14:paraId="69195B62" w14:textId="72C4B9D2" w:rsidR="00736A39" w:rsidRPr="00736A39" w:rsidRDefault="00736A39" w:rsidP="000811C9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Leadership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Efficiency Improvement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Sales Channel Development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Department Management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B2B Marketing and Contract Maintenance</w:t>
      </w:r>
    </w:p>
    <w:p w14:paraId="17688AE2" w14:textId="77777777" w:rsidR="00124D3C" w:rsidRDefault="00124D3C" w:rsidP="00A837C4">
      <w:pPr>
        <w:ind w:left="284"/>
        <w:rPr>
          <w:color w:val="043D68"/>
          <w:lang w:val="en-GB"/>
        </w:rPr>
      </w:pPr>
    </w:p>
    <w:p w14:paraId="73D40703" w14:textId="77777777" w:rsidR="000811C9" w:rsidRDefault="000811C9" w:rsidP="00A837C4">
      <w:pPr>
        <w:ind w:left="284"/>
        <w:rPr>
          <w:color w:val="043D68"/>
          <w:lang w:val="en-GB"/>
        </w:rPr>
      </w:pPr>
    </w:p>
    <w:p w14:paraId="1F8E6184" w14:textId="78134C71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Site Operations Manager</w:t>
      </w:r>
    </w:p>
    <w:p w14:paraId="343FC10C" w14:textId="0BE0206B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Szegedi Környezetgazdálkodási Nonprofit Kft.</w:t>
      </w:r>
      <w:r w:rsidR="00C17939" w:rsidRPr="00A837C4">
        <w:rPr>
          <w:b/>
          <w:bCs/>
          <w:color w:val="043D68"/>
          <w:lang w:val="en-GB"/>
        </w:rPr>
        <w:t xml:space="preserve"> - </w:t>
      </w:r>
      <w:r w:rsidRPr="00736A39">
        <w:rPr>
          <w:b/>
          <w:bCs/>
          <w:color w:val="043D68"/>
          <w:lang w:val="en-GB"/>
        </w:rPr>
        <w:t>Szeged, Hungary</w:t>
      </w:r>
    </w:p>
    <w:p w14:paraId="1B59436D" w14:textId="0A0E6CD1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Oct 2009 - Oct 2013</w:t>
      </w:r>
    </w:p>
    <w:p w14:paraId="52C99153" w14:textId="602F71CA" w:rsidR="00124D3C" w:rsidRDefault="00736A39" w:rsidP="000811C9">
      <w:pPr>
        <w:spacing w:before="120" w:after="60"/>
        <w:ind w:left="284" w:right="28"/>
        <w:rPr>
          <w:b/>
          <w:bCs/>
          <w:color w:val="043D68"/>
          <w:lang w:val="en-GB"/>
        </w:rPr>
      </w:pPr>
      <w:r w:rsidRPr="00736A39">
        <w:rPr>
          <w:color w:val="043D68"/>
          <w:lang w:val="en-GB"/>
        </w:rPr>
        <w:t>Personnel Management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Efficiency Improvement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Safety Standards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Environmental Compliance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Equipment Maintenance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Stakeholder Liaison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Audit Participation</w:t>
      </w:r>
    </w:p>
    <w:p w14:paraId="345736A3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3E92AF83" w14:textId="77777777" w:rsidR="000811C9" w:rsidRDefault="000811C9" w:rsidP="00A837C4">
      <w:pPr>
        <w:ind w:left="284"/>
        <w:rPr>
          <w:b/>
          <w:bCs/>
          <w:color w:val="043D68"/>
          <w:lang w:val="en-GB"/>
        </w:rPr>
      </w:pPr>
    </w:p>
    <w:p w14:paraId="5DFA363E" w14:textId="19D8FC64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Project Manager</w:t>
      </w:r>
    </w:p>
    <w:p w14:paraId="6AAEF391" w14:textId="77777777" w:rsidR="00C179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Kvaliterv</w:t>
      </w:r>
      <w:r w:rsidR="00C17939" w:rsidRPr="00A837C4">
        <w:rPr>
          <w:b/>
          <w:bCs/>
          <w:color w:val="043D68"/>
          <w:lang w:val="en-GB"/>
        </w:rPr>
        <w:t xml:space="preserve"> – Szeged, Hungary</w:t>
      </w:r>
    </w:p>
    <w:p w14:paraId="62FFDD43" w14:textId="2E9D16FF" w:rsidR="00736A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Aug 2005 - Oct 2009</w:t>
      </w:r>
    </w:p>
    <w:p w14:paraId="58036D18" w14:textId="72E425AC" w:rsidR="00736A39" w:rsidRPr="00736A39" w:rsidRDefault="00736A39" w:rsidP="000811C9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System Design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On-Site Installation Management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Technical Documentation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Economic and Structural Calculations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Stakeholder Liaison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Project Management</w:t>
      </w:r>
    </w:p>
    <w:p w14:paraId="41310D29" w14:textId="77777777" w:rsidR="00124D3C" w:rsidRDefault="00124D3C" w:rsidP="00A837C4">
      <w:pPr>
        <w:ind w:left="284"/>
        <w:rPr>
          <w:b/>
          <w:bCs/>
          <w:color w:val="043D68"/>
          <w:lang w:val="en-GB"/>
        </w:rPr>
      </w:pPr>
    </w:p>
    <w:p w14:paraId="77BFFBF1" w14:textId="77777777" w:rsidR="000811C9" w:rsidRDefault="000811C9" w:rsidP="00A837C4">
      <w:pPr>
        <w:ind w:left="284"/>
        <w:rPr>
          <w:b/>
          <w:bCs/>
          <w:color w:val="043D68"/>
          <w:lang w:val="en-GB"/>
        </w:rPr>
      </w:pPr>
    </w:p>
    <w:p w14:paraId="3C61516E" w14:textId="10D7C86F" w:rsidR="00736A39" w:rsidRPr="00736A39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Project Engineer</w:t>
      </w:r>
    </w:p>
    <w:p w14:paraId="7C7DBA54" w14:textId="2A201196" w:rsidR="00736A39" w:rsidRPr="00A837C4" w:rsidRDefault="00736A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FIKSZ Ltd</w:t>
      </w:r>
      <w:r w:rsidR="00C17939" w:rsidRPr="00A837C4">
        <w:rPr>
          <w:b/>
          <w:bCs/>
          <w:color w:val="043D68"/>
          <w:lang w:val="en-GB"/>
        </w:rPr>
        <w:t xml:space="preserve"> – Szeged, Hungary</w:t>
      </w:r>
    </w:p>
    <w:p w14:paraId="219AB427" w14:textId="46FE045C" w:rsidR="00C17939" w:rsidRPr="00736A39" w:rsidRDefault="00C17939" w:rsidP="00A837C4">
      <w:pPr>
        <w:ind w:left="284"/>
        <w:rPr>
          <w:b/>
          <w:bCs/>
          <w:color w:val="043D68"/>
          <w:lang w:val="en-GB"/>
        </w:rPr>
      </w:pPr>
      <w:r w:rsidRPr="00736A39">
        <w:rPr>
          <w:b/>
          <w:bCs/>
          <w:color w:val="043D68"/>
          <w:lang w:val="en-GB"/>
        </w:rPr>
        <w:t>Dec 2003 - Aug 2005</w:t>
      </w:r>
    </w:p>
    <w:p w14:paraId="66EB071E" w14:textId="6BE34668" w:rsidR="00736A39" w:rsidRDefault="00736A39" w:rsidP="000811C9">
      <w:pPr>
        <w:spacing w:before="120" w:after="60"/>
        <w:ind w:left="284" w:right="28"/>
        <w:rPr>
          <w:color w:val="043D68"/>
          <w:lang w:val="en-GB"/>
        </w:rPr>
      </w:pPr>
      <w:r w:rsidRPr="00736A39">
        <w:rPr>
          <w:color w:val="043D68"/>
          <w:lang w:val="en-GB"/>
        </w:rPr>
        <w:t>Authority and Contractor Liaison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Subcontractor Search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Economic Calculations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Cost-Cutting Proposals</w:t>
      </w:r>
      <w:r w:rsidR="000811C9">
        <w:rPr>
          <w:color w:val="043D68"/>
          <w:lang w:val="en-GB"/>
        </w:rPr>
        <w:t xml:space="preserve">, </w:t>
      </w:r>
      <w:r w:rsidRPr="00736A39">
        <w:rPr>
          <w:color w:val="043D68"/>
          <w:lang w:val="en-GB"/>
        </w:rPr>
        <w:t>Technical Drawings</w:t>
      </w:r>
    </w:p>
    <w:p w14:paraId="6999B155" w14:textId="77777777" w:rsidR="000811C9" w:rsidRDefault="000811C9" w:rsidP="000811C9">
      <w:pPr>
        <w:spacing w:before="120" w:after="60"/>
        <w:ind w:left="284" w:right="28"/>
        <w:rPr>
          <w:color w:val="043D68"/>
          <w:lang w:val="en-GB"/>
        </w:rPr>
      </w:pPr>
    </w:p>
    <w:p w14:paraId="34C54554" w14:textId="77777777" w:rsidR="000811C9" w:rsidRPr="002C4D08" w:rsidRDefault="000811C9" w:rsidP="000811C9">
      <w:pPr>
        <w:spacing w:before="120" w:after="60"/>
        <w:ind w:left="284" w:right="28"/>
        <w:rPr>
          <w:color w:val="043D68"/>
        </w:rPr>
      </w:pPr>
    </w:p>
    <w:sectPr w:rsidR="000811C9" w:rsidRPr="002C4D08" w:rsidSect="00AB74C5">
      <w:pgSz w:w="12240" w:h="15840" w:code="1"/>
      <w:pgMar w:top="720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16A3C1" w14:textId="77777777" w:rsidR="001D57BD" w:rsidRDefault="001D57BD" w:rsidP="00AA35A8">
      <w:pPr>
        <w:spacing w:line="240" w:lineRule="auto"/>
      </w:pPr>
      <w:r>
        <w:separator/>
      </w:r>
    </w:p>
  </w:endnote>
  <w:endnote w:type="continuationSeparator" w:id="0">
    <w:p w14:paraId="622AE427" w14:textId="77777777" w:rsidR="001D57BD" w:rsidRDefault="001D57BD" w:rsidP="00AA35A8">
      <w:pPr>
        <w:spacing w:line="240" w:lineRule="auto"/>
      </w:pPr>
      <w:r>
        <w:continuationSeparator/>
      </w:r>
    </w:p>
  </w:endnote>
  <w:endnote w:type="continuationNotice" w:id="1">
    <w:p w14:paraId="14330AA6" w14:textId="77777777" w:rsidR="001D57BD" w:rsidRDefault="001D57BD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5CB0C26" w14:textId="77777777" w:rsidR="001D57BD" w:rsidRDefault="001D57BD" w:rsidP="00AA35A8">
      <w:pPr>
        <w:spacing w:line="240" w:lineRule="auto"/>
      </w:pPr>
      <w:r>
        <w:separator/>
      </w:r>
    </w:p>
  </w:footnote>
  <w:footnote w:type="continuationSeparator" w:id="0">
    <w:p w14:paraId="387F059E" w14:textId="77777777" w:rsidR="001D57BD" w:rsidRDefault="001D57BD" w:rsidP="00AA35A8">
      <w:pPr>
        <w:spacing w:line="240" w:lineRule="auto"/>
      </w:pPr>
      <w:r>
        <w:continuationSeparator/>
      </w:r>
    </w:p>
  </w:footnote>
  <w:footnote w:type="continuationNotice" w:id="1">
    <w:p w14:paraId="3DAC120B" w14:textId="77777777" w:rsidR="001D57BD" w:rsidRDefault="001D57BD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3" type="#_x0000_t75" style="width:13pt;height:13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FFFFFF7C"/>
    <w:multiLevelType w:val="singleLevel"/>
    <w:tmpl w:val="E1C6FE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4E25E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83E204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5E8B46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DB7A513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55CD8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684C05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BE3C0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B7E1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2D85A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B86464F"/>
    <w:multiLevelType w:val="multilevel"/>
    <w:tmpl w:val="33362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51824"/>
    <w:multiLevelType w:val="hybridMultilevel"/>
    <w:tmpl w:val="08FC206A"/>
    <w:lvl w:ilvl="0" w:tplc="FA16AD4E">
      <w:start w:val="2021"/>
      <w:numFmt w:val="bullet"/>
      <w:lvlText w:val="-"/>
      <w:lvlJc w:val="left"/>
      <w:pPr>
        <w:ind w:left="4188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14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BD0193"/>
    <w:multiLevelType w:val="hybridMultilevel"/>
    <w:tmpl w:val="4488A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827943"/>
    <w:multiLevelType w:val="hybridMultilevel"/>
    <w:tmpl w:val="67848C70"/>
    <w:lvl w:ilvl="0" w:tplc="91F0336E">
      <w:numFmt w:val="bullet"/>
      <w:lvlText w:val="•"/>
      <w:lvlJc w:val="left"/>
      <w:pPr>
        <w:ind w:left="723" w:hanging="435"/>
      </w:pPr>
      <w:rPr>
        <w:rFonts w:ascii="Montserrat Light" w:eastAsiaTheme="minorHAnsi" w:hAnsi="Montserrat Light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8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A23814"/>
    <w:multiLevelType w:val="hybridMultilevel"/>
    <w:tmpl w:val="3FE47D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22B932">
      <w:start w:val="212"/>
      <w:numFmt w:val="bullet"/>
      <w:lvlText w:val="•"/>
      <w:lvlJc w:val="left"/>
      <w:pPr>
        <w:ind w:left="1800" w:hanging="720"/>
      </w:pPr>
      <w:rPr>
        <w:rFonts w:ascii="Century Gothic" w:eastAsiaTheme="minorHAnsi" w:hAnsi="Century Gothic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9132032">
    <w:abstractNumId w:val="12"/>
  </w:num>
  <w:num w:numId="2" w16cid:durableId="1633823338">
    <w:abstractNumId w:val="20"/>
  </w:num>
  <w:num w:numId="3" w16cid:durableId="1835339782">
    <w:abstractNumId w:val="14"/>
  </w:num>
  <w:num w:numId="4" w16cid:durableId="879703970">
    <w:abstractNumId w:val="15"/>
  </w:num>
  <w:num w:numId="5" w16cid:durableId="27066385">
    <w:abstractNumId w:val="19"/>
  </w:num>
  <w:num w:numId="6" w16cid:durableId="629288324">
    <w:abstractNumId w:val="16"/>
  </w:num>
  <w:num w:numId="7" w16cid:durableId="2102947809">
    <w:abstractNumId w:val="18"/>
  </w:num>
  <w:num w:numId="8" w16cid:durableId="1044523296">
    <w:abstractNumId w:val="17"/>
  </w:num>
  <w:num w:numId="9" w16cid:durableId="1226068447">
    <w:abstractNumId w:val="9"/>
  </w:num>
  <w:num w:numId="10" w16cid:durableId="1908611441">
    <w:abstractNumId w:val="8"/>
  </w:num>
  <w:num w:numId="11" w16cid:durableId="723453831">
    <w:abstractNumId w:val="7"/>
  </w:num>
  <w:num w:numId="12" w16cid:durableId="1210919786">
    <w:abstractNumId w:val="6"/>
  </w:num>
  <w:num w:numId="13" w16cid:durableId="1539395125">
    <w:abstractNumId w:val="5"/>
  </w:num>
  <w:num w:numId="14" w16cid:durableId="2055811753">
    <w:abstractNumId w:val="4"/>
  </w:num>
  <w:num w:numId="15" w16cid:durableId="412435372">
    <w:abstractNumId w:val="3"/>
  </w:num>
  <w:num w:numId="16" w16cid:durableId="890309760">
    <w:abstractNumId w:val="2"/>
  </w:num>
  <w:num w:numId="17" w16cid:durableId="1899396542">
    <w:abstractNumId w:val="1"/>
  </w:num>
  <w:num w:numId="18" w16cid:durableId="1644507620">
    <w:abstractNumId w:val="0"/>
  </w:num>
  <w:num w:numId="19" w16cid:durableId="1239092630">
    <w:abstractNumId w:val="10"/>
  </w:num>
  <w:num w:numId="20" w16cid:durableId="513885242">
    <w:abstractNumId w:val="9"/>
  </w:num>
  <w:num w:numId="21" w16cid:durableId="1198086357">
    <w:abstractNumId w:val="10"/>
  </w:num>
  <w:num w:numId="22" w16cid:durableId="412508266">
    <w:abstractNumId w:val="13"/>
  </w:num>
  <w:num w:numId="23" w16cid:durableId="14815346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displayBackgroundShape/>
  <w:attachedTemplate r:id="rId1"/>
  <w:stylePaneSortMethod w:val="0000"/>
  <w:defaultTabStop w:val="720"/>
  <w:characterSpacingControl w:val="doNotCompress"/>
  <w:hdrShapeDefaults>
    <o:shapedefaults v:ext="edit" spidmax="2050">
      <o:colormru v:ext="edit" colors="#fffaeb,#e9ffdd,#f5ffef,white,#f3faf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BF4"/>
    <w:rsid w:val="0000752A"/>
    <w:rsid w:val="00016465"/>
    <w:rsid w:val="0003138E"/>
    <w:rsid w:val="00033263"/>
    <w:rsid w:val="000334C1"/>
    <w:rsid w:val="000767C7"/>
    <w:rsid w:val="000811C9"/>
    <w:rsid w:val="000873F6"/>
    <w:rsid w:val="000B286F"/>
    <w:rsid w:val="000C2B44"/>
    <w:rsid w:val="000D134B"/>
    <w:rsid w:val="000D160E"/>
    <w:rsid w:val="000F039F"/>
    <w:rsid w:val="000F7DB5"/>
    <w:rsid w:val="0010041D"/>
    <w:rsid w:val="001125D5"/>
    <w:rsid w:val="00124D3C"/>
    <w:rsid w:val="00124ED6"/>
    <w:rsid w:val="00136B3E"/>
    <w:rsid w:val="00153576"/>
    <w:rsid w:val="00167789"/>
    <w:rsid w:val="00182B24"/>
    <w:rsid w:val="00182DF8"/>
    <w:rsid w:val="00194704"/>
    <w:rsid w:val="001A2507"/>
    <w:rsid w:val="001B160B"/>
    <w:rsid w:val="001B32A6"/>
    <w:rsid w:val="001B7DF9"/>
    <w:rsid w:val="001C04C5"/>
    <w:rsid w:val="001D477D"/>
    <w:rsid w:val="001D57BD"/>
    <w:rsid w:val="001D76FA"/>
    <w:rsid w:val="001E0685"/>
    <w:rsid w:val="001F2C20"/>
    <w:rsid w:val="00203213"/>
    <w:rsid w:val="002236D5"/>
    <w:rsid w:val="00243756"/>
    <w:rsid w:val="0025213C"/>
    <w:rsid w:val="00270E16"/>
    <w:rsid w:val="0027193E"/>
    <w:rsid w:val="00284246"/>
    <w:rsid w:val="002966D6"/>
    <w:rsid w:val="002A3201"/>
    <w:rsid w:val="002A7891"/>
    <w:rsid w:val="002B51DB"/>
    <w:rsid w:val="002C4D08"/>
    <w:rsid w:val="002C4E0C"/>
    <w:rsid w:val="002C774A"/>
    <w:rsid w:val="002C7C6F"/>
    <w:rsid w:val="002D54A0"/>
    <w:rsid w:val="002E7306"/>
    <w:rsid w:val="003277C2"/>
    <w:rsid w:val="00331DCE"/>
    <w:rsid w:val="00334FEA"/>
    <w:rsid w:val="00351FDF"/>
    <w:rsid w:val="00352A17"/>
    <w:rsid w:val="003572AC"/>
    <w:rsid w:val="00357E3C"/>
    <w:rsid w:val="0037295F"/>
    <w:rsid w:val="003877F8"/>
    <w:rsid w:val="00391BEA"/>
    <w:rsid w:val="003965A9"/>
    <w:rsid w:val="003B4AEF"/>
    <w:rsid w:val="003B7F92"/>
    <w:rsid w:val="003E2525"/>
    <w:rsid w:val="003F55E4"/>
    <w:rsid w:val="00415CF3"/>
    <w:rsid w:val="00421525"/>
    <w:rsid w:val="00434C0F"/>
    <w:rsid w:val="00435BA1"/>
    <w:rsid w:val="00447CA5"/>
    <w:rsid w:val="00453A7B"/>
    <w:rsid w:val="00457ADE"/>
    <w:rsid w:val="00464B92"/>
    <w:rsid w:val="004860D9"/>
    <w:rsid w:val="00490600"/>
    <w:rsid w:val="004909EF"/>
    <w:rsid w:val="004936B2"/>
    <w:rsid w:val="004A1426"/>
    <w:rsid w:val="004A28EA"/>
    <w:rsid w:val="004C1032"/>
    <w:rsid w:val="004C3EF8"/>
    <w:rsid w:val="00501C02"/>
    <w:rsid w:val="00504E47"/>
    <w:rsid w:val="00524297"/>
    <w:rsid w:val="0052528A"/>
    <w:rsid w:val="005319C7"/>
    <w:rsid w:val="00537559"/>
    <w:rsid w:val="00574DB0"/>
    <w:rsid w:val="005A1C94"/>
    <w:rsid w:val="005A6F8D"/>
    <w:rsid w:val="005B26C4"/>
    <w:rsid w:val="005B4861"/>
    <w:rsid w:val="005B4D99"/>
    <w:rsid w:val="005C1814"/>
    <w:rsid w:val="005E0FB7"/>
    <w:rsid w:val="005E33C3"/>
    <w:rsid w:val="005F21F4"/>
    <w:rsid w:val="005F5EF3"/>
    <w:rsid w:val="00605BCE"/>
    <w:rsid w:val="00626B3C"/>
    <w:rsid w:val="00643F4B"/>
    <w:rsid w:val="00646277"/>
    <w:rsid w:val="00676B73"/>
    <w:rsid w:val="0069541B"/>
    <w:rsid w:val="006A1E18"/>
    <w:rsid w:val="006A37C0"/>
    <w:rsid w:val="006C7F5A"/>
    <w:rsid w:val="006D0785"/>
    <w:rsid w:val="006F09CC"/>
    <w:rsid w:val="00701EE5"/>
    <w:rsid w:val="00717B2E"/>
    <w:rsid w:val="00736A39"/>
    <w:rsid w:val="00746B0A"/>
    <w:rsid w:val="00752A04"/>
    <w:rsid w:val="0077153E"/>
    <w:rsid w:val="0079001A"/>
    <w:rsid w:val="00791376"/>
    <w:rsid w:val="00791C5D"/>
    <w:rsid w:val="007B4FF4"/>
    <w:rsid w:val="007C1C7B"/>
    <w:rsid w:val="007D20CD"/>
    <w:rsid w:val="007D7F15"/>
    <w:rsid w:val="007E47A0"/>
    <w:rsid w:val="00822AAD"/>
    <w:rsid w:val="00831977"/>
    <w:rsid w:val="00840AE8"/>
    <w:rsid w:val="00865059"/>
    <w:rsid w:val="00865D5F"/>
    <w:rsid w:val="00871DB8"/>
    <w:rsid w:val="00887E05"/>
    <w:rsid w:val="008A171A"/>
    <w:rsid w:val="008A32A5"/>
    <w:rsid w:val="008B68F0"/>
    <w:rsid w:val="008C6FDE"/>
    <w:rsid w:val="008F180B"/>
    <w:rsid w:val="008F48B9"/>
    <w:rsid w:val="008F6BC6"/>
    <w:rsid w:val="009049BC"/>
    <w:rsid w:val="00916960"/>
    <w:rsid w:val="00917064"/>
    <w:rsid w:val="009230A7"/>
    <w:rsid w:val="00927794"/>
    <w:rsid w:val="00933574"/>
    <w:rsid w:val="0094162F"/>
    <w:rsid w:val="009505A7"/>
    <w:rsid w:val="0095501D"/>
    <w:rsid w:val="00956B80"/>
    <w:rsid w:val="0096304F"/>
    <w:rsid w:val="00966295"/>
    <w:rsid w:val="009751DA"/>
    <w:rsid w:val="0099108A"/>
    <w:rsid w:val="009A7F3F"/>
    <w:rsid w:val="009D646A"/>
    <w:rsid w:val="00A20EF6"/>
    <w:rsid w:val="00A3726F"/>
    <w:rsid w:val="00A379B4"/>
    <w:rsid w:val="00A4248D"/>
    <w:rsid w:val="00A633B0"/>
    <w:rsid w:val="00A66F10"/>
    <w:rsid w:val="00A718B6"/>
    <w:rsid w:val="00A8044A"/>
    <w:rsid w:val="00A837C4"/>
    <w:rsid w:val="00A9291E"/>
    <w:rsid w:val="00AA1166"/>
    <w:rsid w:val="00AA35A8"/>
    <w:rsid w:val="00AA51F5"/>
    <w:rsid w:val="00AA530F"/>
    <w:rsid w:val="00AB74C5"/>
    <w:rsid w:val="00AE562D"/>
    <w:rsid w:val="00AE7533"/>
    <w:rsid w:val="00B20F64"/>
    <w:rsid w:val="00B42685"/>
    <w:rsid w:val="00B45879"/>
    <w:rsid w:val="00B535AD"/>
    <w:rsid w:val="00B75292"/>
    <w:rsid w:val="00B8453F"/>
    <w:rsid w:val="00B85473"/>
    <w:rsid w:val="00BB4BF4"/>
    <w:rsid w:val="00BE5968"/>
    <w:rsid w:val="00BF7216"/>
    <w:rsid w:val="00C06EC2"/>
    <w:rsid w:val="00C145A2"/>
    <w:rsid w:val="00C17939"/>
    <w:rsid w:val="00C20B30"/>
    <w:rsid w:val="00C272EB"/>
    <w:rsid w:val="00C62E97"/>
    <w:rsid w:val="00C63BBC"/>
    <w:rsid w:val="00C81645"/>
    <w:rsid w:val="00C84752"/>
    <w:rsid w:val="00CA196C"/>
    <w:rsid w:val="00CA61BE"/>
    <w:rsid w:val="00CB3586"/>
    <w:rsid w:val="00CB3E40"/>
    <w:rsid w:val="00CC7DAE"/>
    <w:rsid w:val="00CF22B3"/>
    <w:rsid w:val="00CF38C9"/>
    <w:rsid w:val="00D00CD9"/>
    <w:rsid w:val="00D15AAE"/>
    <w:rsid w:val="00D22971"/>
    <w:rsid w:val="00D34D5C"/>
    <w:rsid w:val="00D42323"/>
    <w:rsid w:val="00D60156"/>
    <w:rsid w:val="00D60B19"/>
    <w:rsid w:val="00D64170"/>
    <w:rsid w:val="00D86385"/>
    <w:rsid w:val="00D95726"/>
    <w:rsid w:val="00D97F4F"/>
    <w:rsid w:val="00DA4B7F"/>
    <w:rsid w:val="00DB472D"/>
    <w:rsid w:val="00DD6ECC"/>
    <w:rsid w:val="00DE5F88"/>
    <w:rsid w:val="00DF2298"/>
    <w:rsid w:val="00E067BA"/>
    <w:rsid w:val="00E07C52"/>
    <w:rsid w:val="00E148FC"/>
    <w:rsid w:val="00E26F2A"/>
    <w:rsid w:val="00E360EA"/>
    <w:rsid w:val="00E547A9"/>
    <w:rsid w:val="00E570A5"/>
    <w:rsid w:val="00E77096"/>
    <w:rsid w:val="00E91344"/>
    <w:rsid w:val="00EB20A4"/>
    <w:rsid w:val="00EB74E8"/>
    <w:rsid w:val="00EC0F79"/>
    <w:rsid w:val="00ED0A53"/>
    <w:rsid w:val="00EE48B9"/>
    <w:rsid w:val="00EF22EF"/>
    <w:rsid w:val="00F02E99"/>
    <w:rsid w:val="00F055F4"/>
    <w:rsid w:val="00F215B6"/>
    <w:rsid w:val="00F30552"/>
    <w:rsid w:val="00F40BD0"/>
    <w:rsid w:val="00F419C0"/>
    <w:rsid w:val="00F43726"/>
    <w:rsid w:val="00F46BDB"/>
    <w:rsid w:val="00F6418F"/>
    <w:rsid w:val="00F82744"/>
    <w:rsid w:val="00F857D3"/>
    <w:rsid w:val="00F86DBF"/>
    <w:rsid w:val="00FD56F7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ffaeb,#e9ffdd,#f5ffef,white,#f3faff"/>
    </o:shapedefaults>
    <o:shapelayout v:ext="edit">
      <o:idmap v:ext="edit" data="2"/>
    </o:shapelayout>
  </w:shapeDefaults>
  <w:decimalSymbol w:val="."/>
  <w:listSeparator w:val=","/>
  <w14:docId w14:val="4C10BB9A"/>
  <w15:chartTrackingRefBased/>
  <w15:docId w15:val="{333A3F35-6F8E-4C78-A34A-03063A202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26F"/>
    <w:rPr>
      <w:color w:val="043D68" w:themeColor="text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726F"/>
    <w:pPr>
      <w:spacing w:after="80"/>
      <w:outlineLvl w:val="0"/>
    </w:pPr>
    <w:rPr>
      <w:b/>
      <w:bCs/>
      <w:caps/>
      <w:spacing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AA51F5"/>
    <w:pPr>
      <w:spacing w:after="120"/>
      <w:outlineLvl w:val="1"/>
    </w:pPr>
    <w:rPr>
      <w:szCs w:val="20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1FDF"/>
    <w:pPr>
      <w:spacing w:after="80" w:line="240" w:lineRule="auto"/>
      <w:outlineLvl w:val="2"/>
    </w:pPr>
    <w:rPr>
      <w:noProof/>
      <w:lang w:val="it-IT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5BCE"/>
    <w:rPr>
      <w:rFonts w:ascii="Times New Roman" w:hAnsi="Times New Roman" w:cs="Times New Roman"/>
      <w:color w:val="043D68" w:themeColor="text2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5BCE"/>
    <w:rPr>
      <w:color w:val="043D68" w:themeColor="text2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5BCE"/>
    <w:rPr>
      <w:color w:val="043D68" w:themeColor="text2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AB74C5"/>
    <w:pPr>
      <w:spacing w:after="120"/>
    </w:pPr>
    <w:rPr>
      <w:b/>
      <w:bCs/>
      <w:spacing w:val="20"/>
      <w:sz w:val="52"/>
      <w:szCs w:val="48"/>
      <w:lang w:val="it-IT"/>
    </w:rPr>
  </w:style>
  <w:style w:type="character" w:customStyle="1" w:styleId="TitleChar">
    <w:name w:val="Title Char"/>
    <w:basedOn w:val="DefaultParagraphFont"/>
    <w:link w:val="Title"/>
    <w:uiPriority w:val="10"/>
    <w:rsid w:val="00AB74C5"/>
    <w:rPr>
      <w:b/>
      <w:bCs/>
      <w:color w:val="043D68" w:themeColor="text2"/>
      <w:spacing w:val="20"/>
      <w:sz w:val="52"/>
      <w:szCs w:val="48"/>
      <w:lang w:val="it-IT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426"/>
    <w:pPr>
      <w:numPr>
        <w:ilvl w:val="1"/>
      </w:numPr>
      <w:spacing w:after="120" w:line="240" w:lineRule="auto"/>
    </w:pPr>
    <w:rPr>
      <w:rFonts w:eastAsiaTheme="minorEastAsia"/>
      <w:b/>
      <w:caps/>
      <w:spacing w:val="20"/>
      <w:sz w:val="2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4A1426"/>
    <w:rPr>
      <w:rFonts w:eastAsiaTheme="minorEastAsia"/>
      <w:b/>
      <w:caps/>
      <w:color w:val="043D68" w:themeColor="text2"/>
      <w:spacing w:val="2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3726F"/>
    <w:rPr>
      <w:b/>
      <w:bCs/>
      <w:caps/>
      <w:color w:val="043D68" w:themeColor="text2"/>
      <w:spacing w:val="20"/>
      <w:sz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A51F5"/>
    <w:rPr>
      <w:color w:val="043D68" w:themeColor="text2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51FDF"/>
    <w:rPr>
      <w:noProof/>
      <w:color w:val="043D68" w:themeColor="text2"/>
      <w:sz w:val="20"/>
      <w:lang w:val="it-I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BCE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BCE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BCE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BulletedList">
    <w:name w:val="Bulleted List"/>
    <w:basedOn w:val="Normal"/>
    <w:uiPriority w:val="9"/>
    <w:semiHidden/>
    <w:qFormat/>
    <w:rsid w:val="00676B73"/>
    <w:pPr>
      <w:spacing w:after="120" w:line="240" w:lineRule="auto"/>
      <w:ind w:left="288"/>
    </w:pPr>
    <w:rPr>
      <w:szCs w:val="20"/>
    </w:rPr>
  </w:style>
  <w:style w:type="paragraph" w:customStyle="1" w:styleId="AboutMe">
    <w:name w:val="AboutMe"/>
    <w:basedOn w:val="Normal"/>
    <w:next w:val="Normal"/>
    <w:link w:val="AboutMeChar"/>
    <w:uiPriority w:val="28"/>
    <w:semiHidden/>
    <w:qFormat/>
    <w:rsid w:val="00351FDF"/>
    <w:pPr>
      <w:spacing w:after="240"/>
    </w:pPr>
    <w:rPr>
      <w:b/>
      <w:bCs/>
      <w:color w:val="FFFFFF" w:themeColor="background1"/>
      <w:spacing w:val="20"/>
      <w:sz w:val="24"/>
    </w:rPr>
  </w:style>
  <w:style w:type="character" w:customStyle="1" w:styleId="AboutMeChar">
    <w:name w:val="AboutMe Char"/>
    <w:basedOn w:val="DefaultParagraphFont"/>
    <w:link w:val="AboutMe"/>
    <w:uiPriority w:val="28"/>
    <w:semiHidden/>
    <w:rsid w:val="00A3726F"/>
    <w:rPr>
      <w:b/>
      <w:bCs/>
      <w:color w:val="FFFFFF" w:themeColor="background1"/>
      <w:spacing w:val="20"/>
    </w:rPr>
  </w:style>
  <w:style w:type="paragraph" w:customStyle="1" w:styleId="BodyWhite">
    <w:name w:val="Body White"/>
    <w:basedOn w:val="Normal"/>
    <w:semiHidden/>
    <w:qFormat/>
    <w:rsid w:val="00351FDF"/>
    <w:rPr>
      <w:color w:val="FFFFFF" w:themeColor="background1"/>
      <w:szCs w:val="20"/>
    </w:rPr>
  </w:style>
  <w:style w:type="paragraph" w:customStyle="1" w:styleId="BulletList">
    <w:name w:val="Bullet List"/>
    <w:basedOn w:val="ListParagraph"/>
    <w:semiHidden/>
    <w:qFormat/>
    <w:rsid w:val="00351FDF"/>
    <w:pPr>
      <w:spacing w:line="360" w:lineRule="auto"/>
      <w:ind w:left="360" w:hanging="360"/>
    </w:pPr>
    <w:rPr>
      <w:color w:val="auto"/>
      <w:szCs w:val="20"/>
    </w:rPr>
  </w:style>
  <w:style w:type="paragraph" w:styleId="ListBullet">
    <w:name w:val="List Bullet"/>
    <w:basedOn w:val="BulletList"/>
    <w:uiPriority w:val="6"/>
    <w:qFormat/>
    <w:rsid w:val="00A3726F"/>
    <w:pPr>
      <w:numPr>
        <w:numId w:val="21"/>
      </w:numPr>
    </w:pPr>
  </w:style>
  <w:style w:type="character" w:customStyle="1" w:styleId="NotBold">
    <w:name w:val="Not Bold"/>
    <w:uiPriority w:val="1"/>
    <w:qFormat/>
    <w:rsid w:val="00A3726F"/>
    <w:rPr>
      <w:b/>
      <w:color w:val="043D68" w:themeColor="text2"/>
    </w:rPr>
  </w:style>
  <w:style w:type="character" w:customStyle="1" w:styleId="Bold">
    <w:name w:val="Bold"/>
    <w:uiPriority w:val="1"/>
    <w:qFormat/>
    <w:rsid w:val="00A3726F"/>
    <w:rPr>
      <w:b/>
      <w:bCs/>
    </w:rPr>
  </w:style>
  <w:style w:type="character" w:customStyle="1" w:styleId="Italics">
    <w:name w:val="Italics"/>
    <w:uiPriority w:val="1"/>
    <w:qFormat/>
    <w:rsid w:val="00A3726F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8B68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1B32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4875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74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59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8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504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5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52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858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9714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365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6892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36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60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2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58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61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339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62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19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267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472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736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60710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32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72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3328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019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41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52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12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67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1764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6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1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481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270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535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580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87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196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03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34112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687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36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1756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616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620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81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36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7420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6353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80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4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11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489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2627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4030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93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496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7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4500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23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528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95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14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03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64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376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44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297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260623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4032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83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3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4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11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8781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77630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8967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233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7688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820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777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49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387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25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96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32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978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71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19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703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9030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137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322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205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509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43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162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7317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334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62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46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4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5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33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75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27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4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298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94285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821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073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5494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03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65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05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919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99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418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3534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751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8299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648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4564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170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6986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93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26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687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5731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18733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995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214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5387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25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5478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658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130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91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02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23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120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20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1758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84536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9155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91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794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93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907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456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714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842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0687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80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52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98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307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44282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174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86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661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1214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5801715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32412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86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914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89570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42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40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5814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47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987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622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64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246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926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9231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92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546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0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1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037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8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481660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180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2020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17832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741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35209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90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93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9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96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794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5876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429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4177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19358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406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1309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546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8515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059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7204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89723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81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43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096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8783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4169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270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41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474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65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6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02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94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2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10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41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85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85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375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503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1851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561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137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1019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935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5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561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380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6699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2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563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935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53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85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512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122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00575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1464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13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22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79304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2004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578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995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7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068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9063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28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5887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749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5818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1831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82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5538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41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41463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370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87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5112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6014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3065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6126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453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41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75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558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325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797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1739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184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0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69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934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48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9419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482296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09257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7741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02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22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203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161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1703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86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097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6559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740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651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4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983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507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01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45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987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5237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208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989521">
                                              <w:marLeft w:val="-15"/>
                                              <w:marRight w:val="-1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30992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434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081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92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049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9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5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95144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0308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7073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257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529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058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312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4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5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34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8601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2656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591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4462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1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05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493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8217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525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439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153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120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147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180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03927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79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19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41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1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1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735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3228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45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5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002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8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724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5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1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3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8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26691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63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29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467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577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04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5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3063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696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0948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4473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081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2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45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2589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522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42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2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0309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3509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96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9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971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22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039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653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731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331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0853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902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7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3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86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105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0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2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22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3554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316666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445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80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5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277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19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30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11537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61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10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8122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1924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318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95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97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734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93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77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5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032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720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067842">
                                  <w:marLeft w:val="-15"/>
                                  <w:marRight w:val="-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1956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9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902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063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030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710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40774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236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119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600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973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707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779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211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9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98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765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37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276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707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262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7322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87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085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691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6646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206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37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63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86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07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659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6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50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994362">
          <w:marLeft w:val="0"/>
          <w:marRight w:val="0"/>
          <w:marTop w:val="60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35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github.com/Karoly-Git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www.karolyhornyak.co.uk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hyperlink" Target="https://www.googleadservices.com/pagead/aclk?sa=L&amp;ai=DChcSEwiX5q7SjqGIAxV5pFAGHWjBDtcYABABGgJkZw&amp;co=1&amp;ase=2&amp;gclid=Cj0KCQjw_sq2BhCUARIsAIVqmQvTwgkfwK-oxud0gM6615RsbcjiBgn55CtRv67Y4ZlwOHbgNf3nTVMaAgYGEALw_wcB&amp;ohost=www.google.com&amp;cid=CAESVuD2sCBuCus3i2x2cXUdu3qKQ376n1BPN3WiDEWwy9wlkPqS_lyUqbtsffUmIjPZFTXZjKVpAdK0UFissvsc5bYZ8mmkfx7vOWqa-zP1BCAkXnzzp3Fc&amp;sig=AOD64_0KCrBQbKztHcHRo_9MUQiSJXp2RQ&amp;q&amp;nis=4&amp;adurl&amp;ved=2ahUKEwiqkKnSjqGIAxUAU0EAHa7cM_oQ0Qx6BAgIEAE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karoly-hornyak-02b913248/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mail\AppData\Roaming\Microsoft\Templates\Simple%20UIUX%20designer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97A18BC00254B3FB4334392186FB1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E5D117-7821-45CC-88E2-996B505D78DC}"/>
      </w:docPartPr>
      <w:docPartBody>
        <w:p w:rsidR="00311FCA" w:rsidRDefault="00000000">
          <w:pPr>
            <w:pStyle w:val="697A18BC00254B3FB4334392186FB1C5"/>
          </w:pPr>
          <w:r w:rsidRPr="002C4D08">
            <w:t>OBJECTIVE</w:t>
          </w:r>
        </w:p>
      </w:docPartBody>
    </w:docPart>
    <w:docPart>
      <w:docPartPr>
        <w:name w:val="5DC51CD3FF074E0AB592E4FA8731B2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340AFB-B79B-4ED5-9B56-D90428D1E478}"/>
      </w:docPartPr>
      <w:docPartBody>
        <w:p w:rsidR="00311FCA" w:rsidRDefault="00000000">
          <w:pPr>
            <w:pStyle w:val="5DC51CD3FF074E0AB592E4FA8731B2D6"/>
          </w:pPr>
          <w:r w:rsidRPr="001540E8">
            <w:t>Contact</w:t>
          </w:r>
        </w:p>
      </w:docPartBody>
    </w:docPart>
    <w:docPart>
      <w:docPartPr>
        <w:name w:val="9F715BD125844FAC983FB8C9CB8BE6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FC0D42-5D3F-4C41-A4A8-84EE37993BA8}"/>
      </w:docPartPr>
      <w:docPartBody>
        <w:p w:rsidR="00311FCA" w:rsidRDefault="00000000">
          <w:pPr>
            <w:pStyle w:val="9F715BD125844FAC983FB8C9CB8BE6FA"/>
          </w:pPr>
          <w:r w:rsidRPr="00CF2BE7">
            <w:t>Experience</w:t>
          </w:r>
        </w:p>
      </w:docPartBody>
    </w:docPart>
    <w:docPart>
      <w:docPartPr>
        <w:name w:val="D1AF5BF3FE7345D482B51E20CDB72C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2D5F95-1393-4135-8A55-B1309E005B7F}"/>
      </w:docPartPr>
      <w:docPartBody>
        <w:p w:rsidR="00311FCA" w:rsidRDefault="00000000">
          <w:pPr>
            <w:pStyle w:val="D1AF5BF3FE7345D482B51E20CDB72C30"/>
          </w:pPr>
          <w:r w:rsidRPr="00351FDF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5EF"/>
    <w:rsid w:val="00022F2A"/>
    <w:rsid w:val="00025139"/>
    <w:rsid w:val="0003138E"/>
    <w:rsid w:val="00141A9B"/>
    <w:rsid w:val="001C1940"/>
    <w:rsid w:val="00311FCA"/>
    <w:rsid w:val="004548C6"/>
    <w:rsid w:val="005C1814"/>
    <w:rsid w:val="005E33C3"/>
    <w:rsid w:val="00646277"/>
    <w:rsid w:val="006625EF"/>
    <w:rsid w:val="00701EE5"/>
    <w:rsid w:val="00813938"/>
    <w:rsid w:val="009751DA"/>
    <w:rsid w:val="00C84752"/>
    <w:rsid w:val="00CA196C"/>
    <w:rsid w:val="00D04C96"/>
    <w:rsid w:val="00E75FAA"/>
    <w:rsid w:val="00F001FC"/>
    <w:rsid w:val="00F43726"/>
    <w:rsid w:val="00F86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97A18BC00254B3FB4334392186FB1C5">
    <w:name w:val="697A18BC00254B3FB4334392186FB1C5"/>
  </w:style>
  <w:style w:type="paragraph" w:customStyle="1" w:styleId="5DC51CD3FF074E0AB592E4FA8731B2D6">
    <w:name w:val="5DC51CD3FF074E0AB592E4FA8731B2D6"/>
  </w:style>
  <w:style w:type="paragraph" w:customStyle="1" w:styleId="9F715BD125844FAC983FB8C9CB8BE6FA">
    <w:name w:val="9F715BD125844FAC983FB8C9CB8BE6FA"/>
  </w:style>
  <w:style w:type="paragraph" w:customStyle="1" w:styleId="D1AF5BF3FE7345D482B51E20CDB72C30">
    <w:name w:val="D1AF5BF3FE7345D482B51E20CDB72C3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043D68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DFCF9E5-1071-4C3D-AA44-7E8B97CFD0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5096CFC-93AE-4516-98C2-08D811E078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53ACD3A-016A-4DA1-BDB8-A4D0D5066FFD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BC949AC9-09B6-410F-BCB1-38C226FEBCB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Simple UIUX designer resume.dotx</Template>
  <TotalTime>81</TotalTime>
  <Pages>2</Pages>
  <Words>597</Words>
  <Characters>3403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Karoly Hornyak</cp:lastModifiedBy>
  <cp:revision>14</cp:revision>
  <cp:lastPrinted>2024-09-01T07:03:00Z</cp:lastPrinted>
  <dcterms:created xsi:type="dcterms:W3CDTF">2024-08-31T20:31:00Z</dcterms:created>
  <dcterms:modified xsi:type="dcterms:W3CDTF">2024-09-26T17:56:00Z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